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6CE3" w:rsidRPr="00F530BB" w:rsidRDefault="00050B08" w:rsidP="00F530B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F530BB">
        <w:rPr>
          <w:rFonts w:ascii="Times New Roman" w:hAnsi="Times New Roman"/>
          <w:sz w:val="26"/>
          <w:szCs w:val="26"/>
        </w:rPr>
        <w:t xml:space="preserve">BỆNH VIỆN </w:t>
      </w:r>
      <w:r w:rsidR="00F530BB" w:rsidRPr="00F530BB">
        <w:rPr>
          <w:rFonts w:ascii="Times New Roman" w:hAnsi="Times New Roman"/>
          <w:sz w:val="26"/>
          <w:szCs w:val="26"/>
        </w:rPr>
        <w:t>PHONG-DA LIỄU TW QUY HÒA</w:t>
      </w:r>
    </w:p>
    <w:p w:rsidR="00C66CE3" w:rsidRPr="00F530BB" w:rsidRDefault="00050B08" w:rsidP="00F530BB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/>
          <w:b/>
          <w:sz w:val="26"/>
          <w:szCs w:val="26"/>
          <w:u w:val="single"/>
        </w:rPr>
      </w:pPr>
      <w:r w:rsidRPr="00F530BB">
        <w:rPr>
          <w:rFonts w:ascii="Times New Roman" w:hAnsi="Times New Roman"/>
          <w:b/>
          <w:sz w:val="26"/>
          <w:szCs w:val="26"/>
          <w:u w:val="single"/>
        </w:rPr>
        <w:t xml:space="preserve">KHOA </w:t>
      </w:r>
      <w:r w:rsidR="00F530BB" w:rsidRPr="00F530BB">
        <w:rPr>
          <w:rFonts w:ascii="Times New Roman" w:hAnsi="Times New Roman"/>
          <w:b/>
          <w:sz w:val="26"/>
          <w:szCs w:val="26"/>
          <w:u w:val="single"/>
        </w:rPr>
        <w:t>VI SINH-MIỄN DỊCH</w:t>
      </w: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sz w:val="26"/>
          <w:szCs w:val="26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sz w:val="48"/>
          <w:szCs w:val="48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b/>
          <w:sz w:val="48"/>
          <w:szCs w:val="48"/>
        </w:rPr>
      </w:pPr>
      <w:r w:rsidRPr="00F530BB">
        <w:rPr>
          <w:rFonts w:ascii="Times New Roman" w:hAnsi="Times New Roman"/>
          <w:b/>
          <w:sz w:val="48"/>
          <w:szCs w:val="48"/>
        </w:rPr>
        <w:t>SỔ CHẠY LẠI XÉT NGHIỆM</w:t>
      </w: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081366" w:rsidRPr="00F530BB" w:rsidRDefault="00081366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</w:rPr>
      </w:pPr>
    </w:p>
    <w:p w:rsidR="00C66CE3" w:rsidRPr="00F530BB" w:rsidRDefault="00050B08" w:rsidP="005B02A8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tabs>
          <w:tab w:val="left" w:pos="7320"/>
          <w:tab w:val="left" w:pos="8325"/>
        </w:tabs>
        <w:rPr>
          <w:rFonts w:ascii="Times New Roman" w:hAnsi="Times New Roman"/>
        </w:rPr>
      </w:pPr>
      <w:r w:rsidRPr="00F530BB">
        <w:rPr>
          <w:rFonts w:ascii="Times New Roman" w:hAnsi="Times New Roman"/>
        </w:rPr>
        <w:tab/>
      </w:r>
      <w:r w:rsidR="005B02A8" w:rsidRPr="00F530BB">
        <w:rPr>
          <w:rFonts w:ascii="Times New Roman" w:hAnsi="Times New Roman"/>
        </w:rPr>
        <w:tab/>
      </w:r>
    </w:p>
    <w:p w:rsidR="00C66CE3" w:rsidRPr="00F530BB" w:rsidRDefault="00C66CE3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rPr>
          <w:rFonts w:ascii="Times New Roman" w:hAnsi="Times New Roman"/>
          <w:i/>
          <w:sz w:val="26"/>
          <w:szCs w:val="26"/>
        </w:rPr>
      </w:pPr>
    </w:p>
    <w:p w:rsidR="00C66CE3" w:rsidRPr="00F530BB" w:rsidRDefault="00F530BB" w:rsidP="00081366">
      <w:pPr>
        <w:pBdr>
          <w:top w:val="thinThickSmallGap" w:sz="24" w:space="1" w:color="auto"/>
          <w:left w:val="thinThickSmallGap" w:sz="24" w:space="4" w:color="auto"/>
          <w:bottom w:val="thickThinSmallGap" w:sz="24" w:space="1" w:color="auto"/>
          <w:right w:val="thickThinSmallGap" w:sz="24" w:space="4" w:color="auto"/>
        </w:pBdr>
        <w:jc w:val="center"/>
        <w:rPr>
          <w:rFonts w:ascii="Times New Roman" w:hAnsi="Times New Roman"/>
          <w:i/>
          <w:sz w:val="26"/>
          <w:szCs w:val="26"/>
        </w:rPr>
      </w:pPr>
      <w:proofErr w:type="spellStart"/>
      <w:r w:rsidRPr="00F530BB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="00050B08" w:rsidRPr="00F530BB">
        <w:rPr>
          <w:rFonts w:ascii="Times New Roman" w:hAnsi="Times New Roman"/>
          <w:i/>
          <w:sz w:val="26"/>
          <w:szCs w:val="26"/>
        </w:rPr>
        <w:t>,</w:t>
      </w:r>
      <w:r w:rsidR="00C66CE3" w:rsidRPr="00F530BB">
        <w:rPr>
          <w:rFonts w:ascii="Times New Roman" w:hAnsi="Times New Roman"/>
          <w:i/>
          <w:sz w:val="26"/>
          <w:szCs w:val="26"/>
        </w:rPr>
        <w:t xml:space="preserve"> </w:t>
      </w:r>
      <w:r>
        <w:rPr>
          <w:rFonts w:ascii="Times New Roman" w:hAnsi="Times New Roman"/>
          <w:i/>
          <w:sz w:val="26"/>
          <w:szCs w:val="26"/>
        </w:rPr>
        <w:t>……………..</w:t>
      </w:r>
      <w:bookmarkStart w:id="0" w:name="_GoBack"/>
      <w:bookmarkEnd w:id="0"/>
    </w:p>
    <w:sectPr w:rsidR="00C66CE3" w:rsidRPr="00F530BB" w:rsidSect="00C66CE3">
      <w:pgSz w:w="15840" w:h="12240" w:orient="landscape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2"/>
  </w:compat>
  <w:rsids>
    <w:rsidRoot w:val="00081366"/>
    <w:rsid w:val="00050B08"/>
    <w:rsid w:val="00081366"/>
    <w:rsid w:val="002E12B1"/>
    <w:rsid w:val="005B02A8"/>
    <w:rsid w:val="005F2B80"/>
    <w:rsid w:val="00C66CE3"/>
    <w:rsid w:val="00F5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5D698"/>
  <w15:docId w15:val="{A918F204-D7FE-4E4D-817E-766F263C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E12B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yTinhDucDung\Dropbox\Ho%20so%20ISO\5.6%20&#272;&#7843;m%20bao%20chat%20luong%20xet%20nghiem\bia%20so%20chay%20la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bia so chay lai</Template>
  <TotalTime>5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2429</dc:subject>
  <dc:creator>chatluongxetnghiem.com</dc:creator>
  <cp:lastModifiedBy>VSMD</cp:lastModifiedBy>
  <cp:revision>2</cp:revision>
  <cp:lastPrinted>2017-05-16T01:25:00Z</cp:lastPrinted>
  <dcterms:created xsi:type="dcterms:W3CDTF">2017-05-16T01:22:00Z</dcterms:created>
  <dcterms:modified xsi:type="dcterms:W3CDTF">2025-12-16T02:06:00Z</dcterms:modified>
</cp:coreProperties>
</file>